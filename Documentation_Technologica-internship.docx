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63C" w:rsidRPr="002C68CD" w:rsidRDefault="002C68CD" w:rsidP="00EB263C">
      <w:pPr>
        <w:pStyle w:val="Name"/>
        <w:rPr>
          <w:sz w:val="48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5FE3C4"/>
            </w14:solidFill>
            <w14:prstDash w14:val="solid"/>
            <w14:bevel/>
          </w14:textOutline>
        </w:rPr>
      </w:pPr>
      <w:r w:rsidRPr="002C68CD">
        <w:rPr>
          <w:color w:val="5FE7D5" w:themeColor="accent5" w:themeTint="99"/>
          <w:spacing w:val="10"/>
          <w:sz w:val="4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Technologica-internship</w:t>
      </w:r>
    </w:p>
    <w:p w:rsidR="00EB263C" w:rsidRPr="002C68CD" w:rsidRDefault="00250A02" w:rsidP="00EB263C">
      <w:pPr>
        <w:pStyle w:val="Address"/>
        <w:rPr>
          <w:b/>
          <w:color w:val="FAB900" w:themeColor="accent2"/>
        </w:rPr>
      </w:pPr>
      <w:r w:rsidRPr="002C68CD">
        <w:rPr>
          <w:rStyle w:val="PlaceholderText"/>
          <w:b/>
          <w:color w:val="FAB900" w:themeColor="accent2"/>
          <w:lang w:val="bg-BG"/>
        </w:rPr>
        <w:t>Документация</w:t>
      </w:r>
    </w:p>
    <w:sdt>
      <w:sdtPr>
        <w:id w:val="1001014073"/>
        <w:placeholder>
          <w:docPart w:val="D40BEBFA14E948E7A4662725CA92DC2A"/>
        </w:placeholder>
        <w15:appearance w15:val="hidden"/>
      </w:sdtPr>
      <w:sdtEndPr>
        <w:rPr>
          <w:color w:val="7F7F7F" w:themeColor="text1" w:themeTint="80"/>
        </w:rPr>
      </w:sdtEndPr>
      <w:sdtContent>
        <w:p w:rsidR="00EB263C" w:rsidRPr="002C68CD" w:rsidRDefault="00250A02" w:rsidP="001C66AD">
          <w:pPr>
            <w:pStyle w:val="Date"/>
            <w:rPr>
              <w:color w:val="7F7F7F" w:themeColor="text1" w:themeTint="80"/>
            </w:rPr>
          </w:pPr>
          <w:r w:rsidRPr="002C68CD">
            <w:rPr>
              <w:color w:val="7F7F7F" w:themeColor="text1" w:themeTint="80"/>
              <w:lang w:val="bg-BG"/>
            </w:rPr>
            <w:t>Дата: 06.07</w:t>
          </w:r>
        </w:p>
      </w:sdtContent>
    </w:sdt>
    <w:p w:rsidR="001C66AD" w:rsidRDefault="001C66AD" w:rsidP="00071B1F">
      <w:pPr>
        <w:ind w:right="0"/>
      </w:pPr>
    </w:p>
    <w:p w:rsidR="00250A02" w:rsidRDefault="00250A02" w:rsidP="00071B1F">
      <w:pPr>
        <w:ind w:right="0"/>
      </w:pPr>
    </w:p>
    <w:p w:rsidR="00250A02" w:rsidRDefault="00250A02" w:rsidP="00071B1F">
      <w:pPr>
        <w:ind w:right="0"/>
      </w:pPr>
    </w:p>
    <w:p w:rsidR="00250A02" w:rsidRDefault="00250A02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250A02" w:rsidRDefault="00250A02" w:rsidP="00250A02">
      <w:pPr>
        <w:ind w:right="0"/>
      </w:pPr>
    </w:p>
    <w:p w:rsidR="00CC6D49" w:rsidRDefault="00CC6D49" w:rsidP="00250A02">
      <w:pPr>
        <w:ind w:right="0"/>
      </w:pPr>
    </w:p>
    <w:p w:rsidR="00CC6D49" w:rsidRDefault="00CC6D49" w:rsidP="00250A02">
      <w:pPr>
        <w:ind w:right="0"/>
      </w:pPr>
    </w:p>
    <w:p w:rsidR="00250A02" w:rsidRPr="004064F4" w:rsidRDefault="00250A02" w:rsidP="004064F4">
      <w:pPr>
        <w:ind w:right="0"/>
        <w:jc w:val="center"/>
        <w:rPr>
          <w:rFonts w:ascii="Matura MT Script Capitals" w:hAnsi="Matura MT Script Capitals"/>
          <w:i/>
          <w:color w:val="1A616F" w:themeColor="accent1" w:themeShade="80"/>
        </w:rPr>
      </w:pPr>
      <w:r w:rsidRPr="004064F4">
        <w:rPr>
          <w:rFonts w:ascii="Cambria" w:hAnsi="Cambria" w:cs="Cambria"/>
          <w:i/>
          <w:color w:val="1A616F" w:themeColor="accent1" w:themeShade="80"/>
        </w:rPr>
        <w:t>УЧАСТНИЦИ</w:t>
      </w:r>
      <w:r w:rsidRPr="004064F4">
        <w:rPr>
          <w:rFonts w:ascii="Matura MT Script Capitals" w:hAnsi="Matura MT Script Capitals"/>
          <w:i/>
          <w:color w:val="1A616F" w:themeColor="accent1" w:themeShade="80"/>
        </w:rPr>
        <w:t>:</w:t>
      </w:r>
    </w:p>
    <w:p w:rsidR="00250A02" w:rsidRPr="004064F4" w:rsidRDefault="00250A02" w:rsidP="004064F4">
      <w:pPr>
        <w:ind w:right="0"/>
        <w:jc w:val="center"/>
        <w:rPr>
          <w:rFonts w:ascii="Matura MT Script Capitals" w:hAnsi="Matura MT Script Capitals"/>
          <w:i/>
          <w:color w:val="1A616F" w:themeColor="accent1" w:themeShade="80"/>
          <w:lang w:val="bg-BG"/>
        </w:rPr>
      </w:pPr>
      <w:r w:rsidRPr="004064F4">
        <w:rPr>
          <w:rFonts w:ascii="Cambria" w:hAnsi="Cambria" w:cs="Cambria"/>
          <w:i/>
          <w:color w:val="1A616F" w:themeColor="accent1" w:themeShade="80"/>
          <w:lang w:val="bg-BG"/>
        </w:rPr>
        <w:t>Димитър</w:t>
      </w:r>
      <w:r w:rsidRPr="004064F4">
        <w:rPr>
          <w:rFonts w:ascii="Matura MT Script Capitals" w:hAnsi="Matura MT Script Capitals"/>
          <w:i/>
          <w:color w:val="1A616F" w:themeColor="accent1" w:themeShade="80"/>
          <w:lang w:val="bg-BG"/>
        </w:rPr>
        <w:t xml:space="preserve"> </w:t>
      </w:r>
      <w:r w:rsidRPr="004064F4">
        <w:rPr>
          <w:rFonts w:ascii="Cambria" w:hAnsi="Cambria" w:cs="Cambria"/>
          <w:i/>
          <w:color w:val="1A616F" w:themeColor="accent1" w:themeShade="80"/>
          <w:lang w:val="bg-BG"/>
        </w:rPr>
        <w:t>Калчев</w:t>
      </w:r>
    </w:p>
    <w:p w:rsidR="002C68CD" w:rsidRPr="00350B9B" w:rsidRDefault="00250A02" w:rsidP="00350B9B">
      <w:pPr>
        <w:ind w:right="0"/>
        <w:jc w:val="center"/>
        <w:rPr>
          <w:i/>
          <w:color w:val="1A616F" w:themeColor="accent1" w:themeShade="80"/>
          <w:lang w:val="bg-BG"/>
        </w:rPr>
        <w:sectPr w:rsidR="002C68CD" w:rsidRPr="00350B9B" w:rsidSect="0069194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800" w:right="2160" w:bottom="1440" w:left="1440" w:header="720" w:footer="720" w:gutter="0"/>
          <w:cols w:space="720"/>
          <w:docGrid w:linePitch="381"/>
        </w:sectPr>
      </w:pPr>
      <w:r w:rsidRPr="004064F4">
        <w:rPr>
          <w:rFonts w:ascii="Cambria" w:hAnsi="Cambria" w:cs="Cambria"/>
          <w:i/>
          <w:color w:val="1A616F" w:themeColor="accent1" w:themeShade="80"/>
          <w:lang w:val="bg-BG"/>
        </w:rPr>
        <w:t>Рая</w:t>
      </w:r>
      <w:r w:rsidRPr="004064F4">
        <w:rPr>
          <w:rFonts w:ascii="Matura MT Script Capitals" w:hAnsi="Matura MT Script Capitals"/>
          <w:i/>
          <w:color w:val="1A616F" w:themeColor="accent1" w:themeShade="80"/>
          <w:lang w:val="bg-BG"/>
        </w:rPr>
        <w:t xml:space="preserve"> </w:t>
      </w:r>
      <w:r w:rsidRPr="004064F4">
        <w:rPr>
          <w:rFonts w:ascii="Cambria" w:hAnsi="Cambria" w:cs="Cambria"/>
          <w:i/>
          <w:color w:val="1A616F" w:themeColor="accent1" w:themeShade="80"/>
          <w:lang w:val="bg-BG"/>
        </w:rPr>
        <w:t>Лилова</w:t>
      </w:r>
    </w:p>
    <w:p w:rsidR="00350B9B" w:rsidRDefault="00350B9B" w:rsidP="00250A02">
      <w:pPr>
        <w:ind w:right="0"/>
      </w:pPr>
    </w:p>
    <w:bookmarkStart w:id="0" w:name="_Toc76471098" w:displacedByCustomXml="next"/>
    <w:bookmarkStart w:id="1" w:name="_Toc76473852" w:displacedByCustomXml="next"/>
    <w:sdt>
      <w:sdtPr>
        <w:id w:val="15252950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8"/>
          <w:szCs w:val="18"/>
          <w:lang w:eastAsia="en-US"/>
        </w:rPr>
      </w:sdtEndPr>
      <w:sdtContent>
        <w:bookmarkEnd w:id="0" w:displacedByCustomXml="prev"/>
        <w:p w:rsidR="002C68CD" w:rsidRPr="002C68CD" w:rsidRDefault="002C68CD" w:rsidP="002C68CD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  <w:bookmarkEnd w:id="1"/>
        </w:p>
        <w:p w:rsidR="00350B9B" w:rsidRDefault="002C68CD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r w:rsidRPr="00350B9B">
            <w:rPr>
              <w:color w:val="000000" w:themeColor="text1"/>
            </w:rPr>
            <w:fldChar w:fldCharType="begin"/>
          </w:r>
          <w:r w:rsidRPr="00350B9B">
            <w:rPr>
              <w:color w:val="000000" w:themeColor="text1"/>
            </w:rPr>
            <w:instrText xml:space="preserve"> TOC \o "1-3" \h \z \u </w:instrText>
          </w:r>
          <w:r w:rsidRPr="00350B9B">
            <w:rPr>
              <w:color w:val="000000" w:themeColor="text1"/>
            </w:rPr>
            <w:fldChar w:fldCharType="separate"/>
          </w:r>
          <w:hyperlink w:anchor="_Toc76473852" w:history="1">
            <w:r w:rsidR="00350B9B" w:rsidRPr="00522E27">
              <w:rPr>
                <w:rStyle w:val="Hyperlink"/>
                <w:lang w:val="bg-BG"/>
              </w:rPr>
              <w:t>Съдържание</w:t>
            </w:r>
            <w:r w:rsidR="00350B9B">
              <w:rPr>
                <w:webHidden/>
              </w:rPr>
              <w:tab/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_Toc76473852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350B9B">
              <w:rPr>
                <w:webHidden/>
              </w:rPr>
              <w:t>2</w:t>
            </w:r>
            <w:r w:rsidR="00350B9B">
              <w:rPr>
                <w:webHidden/>
              </w:rPr>
              <w:fldChar w:fldCharType="end"/>
            </w:r>
          </w:hyperlink>
        </w:p>
        <w:p w:rsidR="00350B9B" w:rsidRDefault="00350B9B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3" w:history="1">
            <w:r w:rsidRPr="00522E27">
              <w:rPr>
                <w:rStyle w:val="Hyperlink"/>
              </w:rPr>
              <w:t>Въведение</w:t>
            </w:r>
            <w:r>
              <w:rPr>
                <w:webHidden/>
              </w:rPr>
              <w:t>…</w:t>
            </w:r>
            <w:r>
              <w:rPr>
                <w:webHidden/>
                <w:lang w:val="bg-BG"/>
              </w:rPr>
              <w:t>...........................................................................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_Toc76473853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0B9B" w:rsidRDefault="00350B9B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4" w:history="1">
            <w:r w:rsidRPr="00522E27">
              <w:rPr>
                <w:rStyle w:val="Hyperlink"/>
              </w:rPr>
              <w:t>Цел</w:t>
            </w:r>
            <w:r>
              <w:rPr>
                <w:webHidden/>
              </w:rPr>
              <w:t>…</w:t>
            </w:r>
            <w:r>
              <w:rPr>
                <w:webHidden/>
                <w:lang w:val="bg-BG"/>
              </w:rPr>
              <w:t>......................................................................................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_Toc76473854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0B9B" w:rsidRDefault="00350B9B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5" w:history="1">
            <w:r w:rsidRPr="00522E27">
              <w:rPr>
                <w:rStyle w:val="Hyperlink"/>
              </w:rPr>
              <w:t xml:space="preserve">Кратко описание на </w:t>
            </w:r>
            <w:r w:rsidRPr="00522E27">
              <w:rPr>
                <w:rStyle w:val="Hyperlink"/>
                <w:lang w:val="bg-BG"/>
              </w:rPr>
              <w:t>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_Toc76473855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0B9B" w:rsidRDefault="00350B9B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6" w:history="1">
            <w:r w:rsidRPr="00522E27">
              <w:rPr>
                <w:rStyle w:val="Hyperlink"/>
              </w:rPr>
              <w:t>И</w:t>
            </w:r>
            <w:r w:rsidRPr="00522E27">
              <w:rPr>
                <w:rStyle w:val="Hyperlink"/>
                <w:lang w:val="bg-BG"/>
              </w:rPr>
              <w:t>зползвани програми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_Toc76473856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50B9B" w:rsidRDefault="00350B9B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7" w:history="1">
            <w:r w:rsidRPr="00522E27">
              <w:rPr>
                <w:rStyle w:val="Hyperlink"/>
              </w:rPr>
              <w:t>Научени уроци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_Toc76473857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50B9B" w:rsidRDefault="00350B9B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8" w:history="1">
            <w:r w:rsidRPr="00522E27">
              <w:rPr>
                <w:rStyle w:val="Hyperlink"/>
              </w:rPr>
              <w:t>Бъдещи цели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_Toc76473858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50B9B" w:rsidRDefault="00350B9B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9" w:history="1">
            <w:r w:rsidRPr="00522E27">
              <w:rPr>
                <w:rStyle w:val="Hyperlink"/>
                <w:lang w:val="bg-BG"/>
              </w:rPr>
              <w:t>Обобщение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_Toc76473859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C68CD" w:rsidRPr="00350B9B" w:rsidRDefault="002C68CD" w:rsidP="00350B9B">
          <w:pPr>
            <w:pStyle w:val="TOC1"/>
            <w:rPr>
              <w:color w:val="000000" w:themeColor="text1"/>
              <w:u w:val="single"/>
            </w:rPr>
            <w:sectPr w:rsidR="002C68CD" w:rsidRPr="00350B9B" w:rsidSect="00691944">
              <w:pgSz w:w="12240" w:h="15840" w:code="1"/>
              <w:pgMar w:top="1800" w:right="2160" w:bottom="1440" w:left="1440" w:header="720" w:footer="720" w:gutter="0"/>
              <w:cols w:space="720"/>
              <w:docGrid w:linePitch="381"/>
            </w:sectPr>
          </w:pPr>
          <w:r w:rsidRPr="00350B9B">
            <w:rPr>
              <w:bCs/>
              <w:color w:val="000000" w:themeColor="text1"/>
            </w:rPr>
            <w:fldChar w:fldCharType="end"/>
          </w:r>
        </w:p>
      </w:sdtContent>
    </w:sdt>
    <w:p w:rsidR="002C68CD" w:rsidRDefault="002C68CD" w:rsidP="00250A02">
      <w:pPr>
        <w:ind w:right="0"/>
      </w:pPr>
    </w:p>
    <w:p w:rsidR="00250A02" w:rsidRDefault="00250A02" w:rsidP="002C68CD">
      <w:pPr>
        <w:pStyle w:val="Heading1"/>
      </w:pPr>
      <w:bookmarkStart w:id="2" w:name="_Toc76473853"/>
      <w:r>
        <w:t>В</w:t>
      </w:r>
      <w:r w:rsidR="004064F4">
        <w:t>ъведение</w:t>
      </w:r>
      <w:bookmarkEnd w:id="2"/>
    </w:p>
    <w:p w:rsidR="00250A02" w:rsidRDefault="00250A02" w:rsidP="00250A02">
      <w:pPr>
        <w:ind w:right="0"/>
      </w:pPr>
      <w:r>
        <w:t>Знаем, че документацията трябва да се изпълни внимателно, за да може идеята на всеки един проект да бъде предадена по лесен и достъпе</w:t>
      </w:r>
      <w:r w:rsidR="001227E9">
        <w:t>н начин за всеки</w:t>
      </w:r>
      <w:r>
        <w:t>. Проектът ни е резултат от всички наши идеи, събрани в едно.</w:t>
      </w:r>
    </w:p>
    <w:p w:rsidR="001227E9" w:rsidRDefault="001227E9" w:rsidP="00250A02">
      <w:pPr>
        <w:ind w:right="0"/>
      </w:pPr>
    </w:p>
    <w:p w:rsidR="001227E9" w:rsidRDefault="001227E9" w:rsidP="00250A02">
      <w:pPr>
        <w:ind w:right="0"/>
      </w:pPr>
    </w:p>
    <w:p w:rsidR="00250A02" w:rsidRDefault="00250A02" w:rsidP="002C68CD">
      <w:pPr>
        <w:pStyle w:val="Heading1"/>
      </w:pPr>
      <w:bookmarkStart w:id="3" w:name="_Toc76473854"/>
      <w:r>
        <w:t>Ц</w:t>
      </w:r>
      <w:r w:rsidR="004064F4">
        <w:t>ел</w:t>
      </w:r>
      <w:bookmarkEnd w:id="3"/>
    </w:p>
    <w:p w:rsidR="00250A02" w:rsidRDefault="00250A02" w:rsidP="00250A02">
      <w:pPr>
        <w:ind w:right="0"/>
        <w:rPr>
          <w:rStyle w:val="normaltextrun"/>
          <w:color w:val="000000"/>
          <w:shd w:val="clear" w:color="auto" w:fill="FFFFFF"/>
          <w:lang w:val="bg-BG"/>
        </w:rPr>
      </w:pPr>
      <w:r>
        <w:t>Целта на този документ е да изрази нашият проект по достъпен</w:t>
      </w:r>
      <w:r w:rsidR="004064F4">
        <w:rPr>
          <w:lang w:val="bg-BG"/>
        </w:rPr>
        <w:t xml:space="preserve"> и лесен за читателя</w:t>
      </w:r>
      <w:r>
        <w:t xml:space="preserve"> начин. Целта на проекта е </w:t>
      </w:r>
      <w:r w:rsidR="004064F4">
        <w:rPr>
          <w:rStyle w:val="normaltextrun"/>
          <w:color w:val="000000"/>
          <w:shd w:val="clear" w:color="auto" w:fill="FFFFFF"/>
        </w:rPr>
        <w:t>д</w:t>
      </w:r>
      <w:r w:rsidR="004064F4">
        <w:rPr>
          <w:rStyle w:val="normaltextrun"/>
          <w:color w:val="000000"/>
          <w:shd w:val="clear" w:color="auto" w:fill="FFFFFF"/>
        </w:rPr>
        <w:t>а се направи дизайн на потребителски интерфейс на Angular за закупуване на билети</w:t>
      </w:r>
      <w:r w:rsidR="004064F4">
        <w:rPr>
          <w:rStyle w:val="normaltextrun"/>
          <w:color w:val="000000"/>
          <w:shd w:val="clear" w:color="auto" w:fill="FFFFFF"/>
          <w:lang w:val="bg-BG"/>
        </w:rPr>
        <w:t>.</w:t>
      </w:r>
    </w:p>
    <w:p w:rsidR="001227E9" w:rsidRDefault="001227E9" w:rsidP="00250A02">
      <w:pPr>
        <w:ind w:right="0"/>
        <w:rPr>
          <w:rStyle w:val="normaltextrun"/>
          <w:color w:val="000000"/>
          <w:shd w:val="clear" w:color="auto" w:fill="FFFFFF"/>
          <w:lang w:val="bg-BG"/>
        </w:rPr>
      </w:pPr>
    </w:p>
    <w:p w:rsidR="001227E9" w:rsidRPr="004064F4" w:rsidRDefault="001227E9" w:rsidP="00250A02">
      <w:pPr>
        <w:ind w:right="0"/>
        <w:rPr>
          <w:lang w:val="bg-BG"/>
        </w:rPr>
      </w:pPr>
    </w:p>
    <w:p w:rsidR="00250A02" w:rsidRPr="004064F4" w:rsidRDefault="00250A02" w:rsidP="002C68CD">
      <w:pPr>
        <w:pStyle w:val="Heading1"/>
        <w:rPr>
          <w:lang w:val="bg-BG"/>
        </w:rPr>
      </w:pPr>
      <w:bookmarkStart w:id="4" w:name="_Toc76473855"/>
      <w:r>
        <w:t xml:space="preserve">Кратко описание на </w:t>
      </w:r>
      <w:r w:rsidR="004064F4">
        <w:rPr>
          <w:lang w:val="bg-BG"/>
        </w:rPr>
        <w:t>проекта</w:t>
      </w:r>
      <w:bookmarkEnd w:id="4"/>
    </w:p>
    <w:p w:rsidR="00250A02" w:rsidRDefault="004064F4" w:rsidP="00250A02">
      <w:pPr>
        <w:ind w:right="0"/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  <w:lang w:val="bg-BG"/>
        </w:rPr>
        <w:t>Проекта представлява д</w:t>
      </w:r>
      <w:r>
        <w:rPr>
          <w:rStyle w:val="normaltextrun"/>
          <w:color w:val="000000"/>
          <w:shd w:val="clear" w:color="auto" w:fill="FFFFFF"/>
        </w:rPr>
        <w:t>изайн на потребителски интерфейс на Angular за закупуване на билети. Всеки билет има валидност (1 седмица, 1 месец, 6 месеца, 1 година) и тип (стандартен, детски, пенсионерски). Изисква се въвеждането на лични данни на клиента, състоящи се от ЕГН, трите имена, номер на лична карта, телефонен номер, имейл, както и текущ адрес (държава, област, община, град, улица).</w:t>
      </w:r>
    </w:p>
    <w:p w:rsidR="004064F4" w:rsidRDefault="004064F4" w:rsidP="00250A02">
      <w:pPr>
        <w:ind w:right="0"/>
      </w:pPr>
    </w:p>
    <w:p w:rsidR="00250A02" w:rsidRDefault="00250A02" w:rsidP="002C68CD">
      <w:pPr>
        <w:pStyle w:val="Heading1"/>
      </w:pPr>
      <w:bookmarkStart w:id="5" w:name="_Toc76473856"/>
      <w:r>
        <w:lastRenderedPageBreak/>
        <w:t>И</w:t>
      </w:r>
      <w:r w:rsidR="004064F4">
        <w:rPr>
          <w:lang w:val="bg-BG"/>
        </w:rPr>
        <w:t>зползвани програми</w:t>
      </w:r>
      <w:bookmarkEnd w:id="5"/>
      <w:r>
        <w:tab/>
      </w:r>
    </w:p>
    <w:p w:rsidR="00250A02" w:rsidRDefault="00250A02" w:rsidP="00250A02">
      <w:pPr>
        <w:ind w:right="0"/>
      </w:pPr>
      <w:r>
        <w:t>•</w:t>
      </w:r>
      <w:r>
        <w:tab/>
        <w:t>Програмите, които използвахме за съ</w:t>
      </w:r>
      <w:r>
        <w:rPr>
          <w:lang w:val="bg-BG"/>
        </w:rPr>
        <w:t>з</w:t>
      </w:r>
      <w:r>
        <w:t>даването на проекта са:</w:t>
      </w:r>
    </w:p>
    <w:p w:rsidR="00250A02" w:rsidRDefault="00250A02" w:rsidP="00350B9B">
      <w:pPr>
        <w:ind w:right="0" w:firstLine="720"/>
      </w:pPr>
      <w:r>
        <w:t>1)</w:t>
      </w:r>
      <w:r>
        <w:tab/>
        <w:t xml:space="preserve"> </w:t>
      </w:r>
      <w:r w:rsidR="001227E9">
        <w:t>Angular</w:t>
      </w:r>
    </w:p>
    <w:p w:rsidR="00250A02" w:rsidRDefault="00250A02" w:rsidP="00350B9B">
      <w:pPr>
        <w:ind w:right="0" w:firstLine="720"/>
      </w:pPr>
      <w:r>
        <w:t>2)</w:t>
      </w:r>
      <w:r>
        <w:tab/>
        <w:t>Github</w:t>
      </w:r>
    </w:p>
    <w:p w:rsidR="00250A02" w:rsidRDefault="00250A02" w:rsidP="00350B9B">
      <w:pPr>
        <w:ind w:right="0" w:firstLine="720"/>
      </w:pPr>
      <w:r>
        <w:t>3)</w:t>
      </w:r>
      <w:r>
        <w:tab/>
        <w:t>Word</w:t>
      </w:r>
      <w:r>
        <w:t xml:space="preserve"> and PowerPoint</w:t>
      </w:r>
    </w:p>
    <w:p w:rsidR="00250A02" w:rsidRDefault="00250A02" w:rsidP="00350B9B">
      <w:pPr>
        <w:ind w:right="0" w:firstLine="720"/>
      </w:pPr>
      <w:r>
        <w:t>4)</w:t>
      </w:r>
      <w:r>
        <w:tab/>
      </w:r>
      <w:r>
        <w:t>Teams</w:t>
      </w:r>
    </w:p>
    <w:p w:rsidR="004064F4" w:rsidRDefault="004064F4" w:rsidP="00250A02">
      <w:pPr>
        <w:ind w:right="0"/>
      </w:pPr>
    </w:p>
    <w:p w:rsidR="00250A02" w:rsidRDefault="00250A02" w:rsidP="004064F4">
      <w:pPr>
        <w:pStyle w:val="Heading1"/>
      </w:pPr>
      <w:bookmarkStart w:id="6" w:name="_Toc76473857"/>
      <w:r>
        <w:t>Н</w:t>
      </w:r>
      <w:r w:rsidR="004064F4">
        <w:t>аучени уроци</w:t>
      </w:r>
      <w:bookmarkEnd w:id="6"/>
    </w:p>
    <w:p w:rsidR="00250A02" w:rsidRDefault="00250A02" w:rsidP="00250A02">
      <w:pPr>
        <w:ind w:right="0"/>
      </w:pPr>
      <w:r>
        <w:t>Като млади програмисти ние все още потобряваме уменията си и се учим как да даваме най-доброто от себе си във всеки един проект. Може би най-важният урок е търпението. Да бъдем търпеливи един към друг, да бъдем по-работливи,  да управляваме времето си, да бъдем по-ентусиазирани и идейни по време на всеки един проект е ключът</w:t>
      </w:r>
      <w:r>
        <w:rPr>
          <w:lang w:val="bg-BG"/>
        </w:rPr>
        <w:t xml:space="preserve"> към всеки един успешен проект</w:t>
      </w:r>
      <w:r>
        <w:t xml:space="preserve">. Имаме още много какво да научим, но вярваме, че стъпка по стъпка вървим към усъвършенстването ни в проектите до максимална степен. Пълни сме с идеи, които нямаме търпение да покажем на всички и сме готови да учим все по-нови и нови неща. </w:t>
      </w:r>
    </w:p>
    <w:p w:rsidR="00350B9B" w:rsidRDefault="00350B9B" w:rsidP="00250A02">
      <w:pPr>
        <w:ind w:right="0"/>
        <w:sectPr w:rsidR="00350B9B" w:rsidSect="00691944">
          <w:pgSz w:w="12240" w:h="15840" w:code="1"/>
          <w:pgMar w:top="1800" w:right="2160" w:bottom="1440" w:left="1440" w:header="720" w:footer="720" w:gutter="0"/>
          <w:cols w:space="720"/>
          <w:docGrid w:linePitch="381"/>
        </w:sectPr>
      </w:pPr>
    </w:p>
    <w:p w:rsidR="004064F4" w:rsidRDefault="004064F4" w:rsidP="00250A02">
      <w:pPr>
        <w:ind w:right="0"/>
      </w:pPr>
    </w:p>
    <w:p w:rsidR="00250A02" w:rsidRDefault="00250A02" w:rsidP="002C68CD">
      <w:pPr>
        <w:pStyle w:val="Heading1"/>
      </w:pPr>
      <w:bookmarkStart w:id="7" w:name="_Toc76473858"/>
      <w:r>
        <w:t>Б</w:t>
      </w:r>
      <w:r w:rsidR="002C68CD">
        <w:t>ъдещи цели</w:t>
      </w:r>
      <w:bookmarkEnd w:id="7"/>
    </w:p>
    <w:p w:rsidR="00250A02" w:rsidRDefault="00250A02" w:rsidP="00250A02">
      <w:pPr>
        <w:ind w:right="0"/>
      </w:pPr>
      <w:r>
        <w:t>Ако имахме времето да направим всички идеи, минали ни през главите, то тогава щяхме да изпълним всяко едно подобрение</w:t>
      </w:r>
      <w:r w:rsidR="001227E9">
        <w:rPr>
          <w:lang w:val="bg-BG"/>
        </w:rPr>
        <w:t>, което желаем</w:t>
      </w:r>
      <w:r>
        <w:t>. Нашата главна цел не е само да покажем нашият резултат, а да покажем как той може да бъде усъвършенстван до</w:t>
      </w:r>
      <w:r w:rsidR="001227E9">
        <w:rPr>
          <w:lang w:val="bg-BG"/>
        </w:rPr>
        <w:t xml:space="preserve"> по</w:t>
      </w:r>
      <w:r w:rsidR="001227E9">
        <w:t xml:space="preserve">-високо ниво. </w:t>
      </w:r>
      <w:r w:rsidR="001227E9">
        <w:rPr>
          <w:lang w:val="bg-BG"/>
        </w:rPr>
        <w:t xml:space="preserve">Главната ни </w:t>
      </w:r>
      <w:r>
        <w:t xml:space="preserve">цел </w:t>
      </w:r>
      <w:r>
        <w:t xml:space="preserve">е да разширим обсега на проекта ни, </w:t>
      </w:r>
      <w:r w:rsidR="001227E9">
        <w:rPr>
          <w:lang w:val="bg-BG"/>
        </w:rPr>
        <w:t>със стремеж</w:t>
      </w:r>
      <w:r>
        <w:t xml:space="preserve"> към по-голяма аудитория. </w:t>
      </w:r>
    </w:p>
    <w:p w:rsidR="004064F4" w:rsidRPr="00250A02" w:rsidRDefault="004064F4" w:rsidP="00250A02">
      <w:pPr>
        <w:ind w:right="0"/>
        <w:rPr>
          <w:lang w:val="bg-BG"/>
        </w:rPr>
      </w:pPr>
    </w:p>
    <w:p w:rsidR="00250A02" w:rsidRPr="002C68CD" w:rsidRDefault="002C68CD" w:rsidP="002C68CD">
      <w:pPr>
        <w:pStyle w:val="Heading1"/>
        <w:rPr>
          <w:lang w:val="bg-BG"/>
        </w:rPr>
      </w:pPr>
      <w:bookmarkStart w:id="8" w:name="_Toc76473859"/>
      <w:r>
        <w:rPr>
          <w:lang w:val="bg-BG"/>
        </w:rPr>
        <w:t>Обобщение</w:t>
      </w:r>
      <w:bookmarkEnd w:id="8"/>
    </w:p>
    <w:p w:rsidR="00250A02" w:rsidRDefault="00250A02" w:rsidP="00250A02">
      <w:pPr>
        <w:ind w:right="0"/>
      </w:pPr>
      <w:r>
        <w:t xml:space="preserve">За да обобщим трябва да </w:t>
      </w:r>
      <w:r w:rsidR="001227E9">
        <w:t>кажем, че</w:t>
      </w:r>
      <w:r>
        <w:t xml:space="preserve"> по време на проектна</w:t>
      </w:r>
      <w:r>
        <w:t>та дейност се сблъскахме</w:t>
      </w:r>
      <w:r>
        <w:rPr>
          <w:lang w:val="bg-BG"/>
        </w:rPr>
        <w:t xml:space="preserve"> много</w:t>
      </w:r>
      <w:r>
        <w:t xml:space="preserve"> пречки</w:t>
      </w:r>
      <w:r>
        <w:t>. О</w:t>
      </w:r>
      <w:r w:rsidR="002C68CD">
        <w:t>т наша страна се изискваше да</w:t>
      </w:r>
      <w:r>
        <w:t xml:space="preserve"> опознаем </w:t>
      </w:r>
      <w:r w:rsidR="002C68CD">
        <w:rPr>
          <w:lang w:val="bg-BG"/>
        </w:rPr>
        <w:t xml:space="preserve"> технологията </w:t>
      </w:r>
      <w:r w:rsidR="002C68CD">
        <w:t xml:space="preserve">Angular </w:t>
      </w:r>
      <w:r>
        <w:t>и</w:t>
      </w:r>
      <w:r w:rsidR="002C68CD">
        <w:t xml:space="preserve"> </w:t>
      </w:r>
      <w:r w:rsidR="002C68CD">
        <w:rPr>
          <w:lang w:val="bg-BG"/>
        </w:rPr>
        <w:t>да</w:t>
      </w:r>
      <w:r>
        <w:t xml:space="preserve"> преценим кое да направим и как да го направим</w:t>
      </w:r>
      <w:r w:rsidR="001227E9">
        <w:rPr>
          <w:lang w:val="bg-BG"/>
        </w:rPr>
        <w:t xml:space="preserve"> в рамките на няколко дни</w:t>
      </w:r>
      <w:r>
        <w:t>.</w:t>
      </w:r>
      <w:r w:rsidR="001227E9">
        <w:t xml:space="preserve"> </w:t>
      </w:r>
      <w:r w:rsidR="001227E9">
        <w:rPr>
          <w:lang w:val="bg-BG"/>
        </w:rPr>
        <w:t>Важно е да кажем, че и</w:t>
      </w:r>
      <w:r>
        <w:t>менно пречките ни помогнаха да се изградим като единен отбор и да представим идеята ни по подобаващ</w:t>
      </w:r>
      <w:r>
        <w:rPr>
          <w:lang w:val="bg-BG"/>
        </w:rPr>
        <w:t xml:space="preserve"> начин.</w:t>
      </w:r>
      <w:r>
        <w:t xml:space="preserve"> Благодарни сме да вземе</w:t>
      </w:r>
      <w:r>
        <w:rPr>
          <w:lang w:val="bg-BG"/>
        </w:rPr>
        <w:t>м</w:t>
      </w:r>
      <w:r>
        <w:t xml:space="preserve"> у</w:t>
      </w:r>
      <w:r>
        <w:t>частие в проектната дейност</w:t>
      </w:r>
      <w:r>
        <w:t xml:space="preserve">, защото както всички знаем </w:t>
      </w:r>
      <w:bookmarkStart w:id="9" w:name="_GoBack"/>
      <w:bookmarkEnd w:id="9"/>
      <w:r>
        <w:t>в  практикат</w:t>
      </w:r>
      <w:r>
        <w:rPr>
          <w:lang w:val="bg-BG"/>
        </w:rPr>
        <w:t>а</w:t>
      </w:r>
      <w:r>
        <w:t xml:space="preserve"> се крие ключът </w:t>
      </w:r>
      <w:r w:rsidR="001227E9">
        <w:rPr>
          <w:lang w:val="bg-BG"/>
        </w:rPr>
        <w:t xml:space="preserve">към всеки един успех </w:t>
      </w:r>
      <w:r>
        <w:t>и с</w:t>
      </w:r>
      <w:r>
        <w:t xml:space="preserve"> всеки един проект ние ставаме все по-добри</w:t>
      </w:r>
      <w:r w:rsidR="001227E9">
        <w:rPr>
          <w:lang w:val="bg-BG"/>
        </w:rPr>
        <w:t xml:space="preserve"> и по-добри</w:t>
      </w:r>
      <w:r>
        <w:t>.</w:t>
      </w:r>
    </w:p>
    <w:p w:rsidR="00250A02" w:rsidRPr="001C66AD" w:rsidRDefault="00250A02" w:rsidP="00071B1F">
      <w:pPr>
        <w:ind w:right="0"/>
      </w:pPr>
    </w:p>
    <w:sectPr w:rsidR="00250A02" w:rsidRPr="001C66AD" w:rsidSect="00691944"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902" w:rsidRDefault="00D52902" w:rsidP="001C66AD">
      <w:pPr>
        <w:spacing w:after="0" w:line="240" w:lineRule="auto"/>
      </w:pPr>
      <w:r>
        <w:separator/>
      </w:r>
    </w:p>
  </w:endnote>
  <w:endnote w:type="continuationSeparator" w:id="0">
    <w:p w:rsidR="00D52902" w:rsidRDefault="00D52902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  <w:embedRegular r:id="rId1" w:fontKey="{A52872F6-92D8-4147-B2E7-26F2233A29D4}"/>
    <w:embedBold r:id="rId2" w:fontKey="{65BFC9F8-4FC3-4E05-AEC7-840A85419CDF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B503A71E-3F93-4107-9ADE-E33B78433BB9}"/>
    <w:embedBold r:id="rId4" w:fontKey="{621A52A9-0728-4641-8FC0-E80385ADBB7A}"/>
    <w:embedItalic r:id="rId5" w:fontKey="{8916B4A7-3383-4467-AEE6-607A28B9CA6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C52A236F-A0B1-41D2-8F1F-8652FC86FEFB}"/>
    <w:embedItalic r:id="rId7" w:fontKey="{554CEEF7-6B8A-491E-88ED-0EC5CE6A35AA}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  <w:embedItalic r:id="rId8" w:fontKey="{457F037E-121B-4C3B-BE06-07D0E40796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CC6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CC6D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CC6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902" w:rsidRDefault="00D52902" w:rsidP="001C66AD">
      <w:pPr>
        <w:spacing w:after="0" w:line="240" w:lineRule="auto"/>
      </w:pPr>
      <w:r>
        <w:separator/>
      </w:r>
    </w:p>
  </w:footnote>
  <w:footnote w:type="continuationSeparator" w:id="0">
    <w:p w:rsidR="00D52902" w:rsidRDefault="00D52902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350B9B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9340001" o:spid="_x0000_s2069" type="#_x0000_t75" style="position:absolute;margin-left:0;margin-top:0;width:628.85pt;height:501.75pt;z-index:-251635712;mso-position-horizontal:center;mso-position-horizontal-relative:margin;mso-position-vertical:center;mso-position-vertical-relative:margin" o:allowincell="f">
          <v:imagedata r:id="rId1" o:title="thumbnail_image-removebg-preview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944" w:rsidRDefault="00350B9B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9340002" o:spid="_x0000_s2070" type="#_x0000_t75" style="position:absolute;margin-left:0;margin-top:0;width:628.85pt;height:501.75pt;z-index:-251634688;mso-position-horizontal:center;mso-position-horizontal-relative:margin;mso-position-vertical:center;mso-position-vertical-relative:margin" o:allowincell="f">
          <v:imagedata r:id="rId1" o:title="thumbnail_image-removebg-preview" gain="19661f" blacklevel="22938f"/>
        </v:shape>
      </w:pict>
    </w:r>
    <w:r w:rsidR="00691944"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>
                        <a:extLst/>
                      </wpg:cNvPr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>
                        <a:extLst/>
                      </wpg:cNvPr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oup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1ab39f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ee7008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fab900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1ab39f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ee7008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fab900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350B9B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9340000" o:spid="_x0000_s2068" type="#_x0000_t75" style="position:absolute;margin-left:0;margin-top:0;width:628.85pt;height:501.75pt;z-index:-251636736;mso-position-horizontal:center;mso-position-horizontal-relative:margin;mso-position-vertical:center;mso-position-vertical-relative:margin" o:allowincell="f">
          <v:imagedata r:id="rId1" o:title="thumbnail_image-removebg-preview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A02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227E9"/>
    <w:rsid w:val="001632C0"/>
    <w:rsid w:val="001727CA"/>
    <w:rsid w:val="001B0B3A"/>
    <w:rsid w:val="001C171C"/>
    <w:rsid w:val="001C66AD"/>
    <w:rsid w:val="001D38B2"/>
    <w:rsid w:val="001E7FCD"/>
    <w:rsid w:val="001F3377"/>
    <w:rsid w:val="00250A02"/>
    <w:rsid w:val="002C56E6"/>
    <w:rsid w:val="002C68CD"/>
    <w:rsid w:val="00350B9B"/>
    <w:rsid w:val="00361E11"/>
    <w:rsid w:val="0040090B"/>
    <w:rsid w:val="004064F4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62DA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C6D49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52902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."/>
  <w:listSeparator w:val=",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17A18E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17A18E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FAB900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60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60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90BB23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90BB23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17A18E" w:themeColor="accent5" w:themeShade="E6"/>
      <w:sz w:val="36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17A18E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FAB900" w:themeColor="accent2"/>
      <w:szCs w:val="27"/>
    </w:rPr>
  </w:style>
  <w:style w:type="paragraph" w:styleId="TOC1">
    <w:name w:val="toc 1"/>
    <w:basedOn w:val="Normal"/>
    <w:next w:val="Normal"/>
    <w:autoRedefine/>
    <w:uiPriority w:val="39"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C82682"/>
    <w:pPr>
      <w:tabs>
        <w:tab w:val="center" w:pos="4680"/>
        <w:tab w:val="right" w:pos="9360"/>
      </w:tabs>
    </w:pPr>
    <w:rPr>
      <w:b/>
      <w:noProof/>
      <w:color w:val="40BAD2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C66AD"/>
    <w:rPr>
      <w:b/>
      <w:noProof/>
      <w:color w:val="40BAD2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90BB23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1A60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1A60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90BB23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90BB23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EE7008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40BAD2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545454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90BB23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90BB23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character" w:customStyle="1" w:styleId="normaltextrun">
    <w:name w:val="normaltextrun"/>
    <w:basedOn w:val="DefaultParagraphFont"/>
    <w:rsid w:val="00406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SLilova18\AppData\Roaming\Microsoft\Templates\Minimalist%20tech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40BEBFA14E948E7A4662725CA92DC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267BC7-8C50-42BE-A957-0234BAA04C65}"/>
      </w:docPartPr>
      <w:docPartBody>
        <w:p w:rsidR="00000000" w:rsidRDefault="00437EE3">
          <w:pPr>
            <w:pStyle w:val="D40BEBFA14E948E7A4662725CA92DC2A"/>
          </w:pPr>
          <w:r w:rsidRPr="001C66AD">
            <w:t>[</w:t>
          </w:r>
          <w:r w:rsidRPr="001C66AD">
            <w:rPr>
              <w:rStyle w:val="PlaceholderText"/>
            </w:rPr>
            <w:t>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EE3"/>
    <w:rsid w:val="0043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DAB17A5FE0341078C49E0A324551A74">
    <w:name w:val="EDAB17A5FE0341078C49E0A324551A74"/>
  </w:style>
  <w:style w:type="paragraph" w:customStyle="1" w:styleId="4A179D36728645A3B00ACA5EE6D83A7D">
    <w:name w:val="4A179D36728645A3B00ACA5EE6D83A7D"/>
  </w:style>
  <w:style w:type="paragraph" w:customStyle="1" w:styleId="10F11D43A1434258A62009FD2913E9B6">
    <w:name w:val="10F11D43A1434258A62009FD2913E9B6"/>
  </w:style>
  <w:style w:type="paragraph" w:customStyle="1" w:styleId="A4E9C711F78B44EE8A44C80B2B612DB1">
    <w:name w:val="A4E9C711F78B44EE8A44C80B2B612DB1"/>
  </w:style>
  <w:style w:type="paragraph" w:customStyle="1" w:styleId="D40BEBFA14E948E7A4662725CA92DC2A">
    <w:name w:val="D40BEBFA14E948E7A4662725CA92DC2A"/>
  </w:style>
  <w:style w:type="paragraph" w:customStyle="1" w:styleId="87027E67A44D42D784C1EE1C9A80B188">
    <w:name w:val="87027E67A44D42D784C1EE1C9A80B188"/>
  </w:style>
  <w:style w:type="paragraph" w:customStyle="1" w:styleId="D2CF63041F014F51A110692F0C31BD2F">
    <w:name w:val="D2CF63041F014F51A110692F0C31BD2F"/>
  </w:style>
  <w:style w:type="paragraph" w:customStyle="1" w:styleId="FFF7D8FD6BB74799B089093BCFFE827B">
    <w:name w:val="FFF7D8FD6BB74799B089093BCFFE827B"/>
  </w:style>
  <w:style w:type="paragraph" w:customStyle="1" w:styleId="CA228E51A3E046B99D6D09B62B98D1EC">
    <w:name w:val="CA228E51A3E046B99D6D09B62B98D1EC"/>
  </w:style>
  <w:style w:type="paragraph" w:customStyle="1" w:styleId="0B3616B71CA545C7B92F1B5331007B31">
    <w:name w:val="0B3616B71CA545C7B92F1B5331007B31"/>
  </w:style>
  <w:style w:type="paragraph" w:customStyle="1" w:styleId="B3EDA2E9C861435E931A852143E0617A">
    <w:name w:val="B3EDA2E9C861435E931A852143E0617A"/>
  </w:style>
  <w:style w:type="paragraph" w:customStyle="1" w:styleId="5D9AAD51A26044EBAA39011E8AA39B9E">
    <w:name w:val="5D9AAD51A26044EBAA39011E8AA39B9E"/>
  </w:style>
  <w:style w:type="paragraph" w:customStyle="1" w:styleId="F73DE5D53EB64B418B1246D8E778800D">
    <w:name w:val="F73DE5D53EB64B418B1246D8E77880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Frame">
  <a:themeElements>
    <a:clrScheme name="Frame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Frame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ram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D475336-9A20-4061-9E10-80F3A93D0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0</TotalTime>
  <Pages>5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2021-07-06T11:28:00Z</dcterms:created>
  <dcterms:modified xsi:type="dcterms:W3CDTF">2021-07-06T11:28:00Z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